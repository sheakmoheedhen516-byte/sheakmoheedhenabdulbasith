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/>
    <w:p>
      <w:pPr>
        <w:rPr>
          <w:sz w:val="40"/>
          <w:szCs w:val="40"/>
        </w:rPr>
      </w:pPr>
      <w:r>
        <w:rPr>
          <w:sz w:val="40"/>
          <w:szCs w:val="40"/>
        </w:rPr>
        <w:t>Requirement Analysis</w:t>
      </w:r>
    </w:p>
    <w:p>
      <w:r>
        <w:t>Functional Requirements</w:t>
      </w:r>
    </w:p>
    <w:p>
      <w:pPr>
        <w:rPr>
          <w:b/>
          <w:bCs/>
        </w:rPr>
      </w:pPr>
      <w:r>
        <w:rPr>
          <w:b/>
          <w:bCs/>
        </w:rPr>
        <w:t>The system should:</w:t>
      </w:r>
    </w:p>
    <w:p>
      <w:r>
        <w:t>Create a test user named EEE User.</w:t>
      </w:r>
    </w:p>
    <w:p>
      <w:r>
        <w:t>Create custom roles:</w:t>
      </w:r>
    </w:p>
    <w:p>
      <w:r>
        <w:t>bb1</w:t>
      </w:r>
    </w:p>
    <w:p>
      <w:r>
        <w:t>bb2</w:t>
      </w:r>
    </w:p>
    <w:p>
      <w:r>
        <w:t>bb3</w:t>
      </w:r>
    </w:p>
    <w:p>
      <w:r>
        <w:t>bb4</w:t>
      </w:r>
    </w:p>
    <w:p>
      <w:r>
        <w:t>Create the custom table u_institution_details.</w:t>
      </w:r>
    </w:p>
    <w:p>
      <w:r>
        <w:t>Create required fields in the table.</w:t>
      </w:r>
    </w:p>
    <w:p>
      <w:r>
        <w:t>Add different branch values.</w:t>
      </w:r>
    </w:p>
    <w:p>
      <w:r>
        <w:t>Create a READ ACL.</w:t>
      </w:r>
    </w:p>
    <w:p>
      <w:r>
        <w:t>Create a CREATE ACL.</w:t>
      </w:r>
    </w:p>
    <w:p>
      <w:r>
        <w:t>Create a WRITE ACL.</w:t>
      </w:r>
    </w:p>
    <w:p>
      <w:r>
        <w:t>Create a DELETE ACL.</w:t>
      </w:r>
    </w:p>
    <w:p>
      <w:r>
        <w:t>Restrict READ access based on the Branch field.</w:t>
      </w:r>
    </w:p>
    <w:p>
      <w:r>
        <w:t>Allow administrators to have full access.</w:t>
      </w:r>
    </w:p>
    <w:p>
      <w:r>
        <w:t>Test each ACL separately.</w:t>
      </w:r>
    </w:p>
    <w:p>
      <w:r>
        <w:t>Table Requirements</w:t>
      </w:r>
    </w:p>
    <w:p>
      <w:r>
        <w:t>Field</w:t>
      </w:r>
    </w:p>
    <w:p>
      <w:r>
        <w:t>Type</w:t>
      </w:r>
    </w:p>
    <w:p>
      <w:r>
        <w:t>Student Roll Number</w:t>
      </w:r>
    </w:p>
    <w:p>
      <w:r>
        <w:t>Auto Number</w:t>
      </w:r>
    </w:p>
    <w:p>
      <w:r>
        <w:t>Student Name</w:t>
      </w:r>
    </w:p>
    <w:p>
      <w:r>
        <w:t>Reference – User</w:t>
      </w:r>
    </w:p>
    <w:p>
      <w:r>
        <w:t>Faculty Name</w:t>
      </w:r>
    </w:p>
    <w:p>
      <w:r>
        <w:t>Reference – User</w:t>
      </w:r>
    </w:p>
    <w:p>
      <w:r>
        <w:t>Branch</w:t>
      </w:r>
    </w:p>
    <w:p>
      <w:r>
        <w:t>Choice</w:t>
      </w:r>
    </w:p>
    <w:p>
      <w:r>
        <w:t>Email</w:t>
      </w:r>
    </w:p>
    <w:p>
      <w:r>
        <w:t>String</w:t>
      </w:r>
    </w:p>
    <w:p>
      <w:r>
        <w:t>Phone Number</w:t>
      </w:r>
    </w:p>
    <w:p>
      <w:r>
        <w:t>String</w:t>
      </w:r>
    </w:p>
    <w:p>
      <w:r>
        <w:t>Description</w:t>
      </w:r>
    </w:p>
    <w:p>
      <w:r>
        <w:t>Multi String</w:t>
      </w:r>
    </w:p>
    <w:p>
      <w:r>
        <w:t>Branch Values</w:t>
      </w:r>
    </w:p>
    <w:p>
      <w:r>
        <w:t>ECE</w:t>
      </w:r>
    </w:p>
    <w:p>
      <w:r>
        <w:t>EEE</w:t>
      </w:r>
    </w:p>
    <w:p>
      <w:r>
        <w:t>CSE</w:t>
      </w:r>
    </w:p>
    <w:p>
      <w:r>
        <w:t>Access Requirements</w:t>
      </w:r>
    </w:p>
    <w:p>
      <w:r>
        <w:t>Operation</w:t>
      </w:r>
    </w:p>
    <w:p>
      <w:r>
        <w:t>Required Role</w:t>
      </w:r>
    </w:p>
    <w:p>
      <w:r>
        <w:t>READ</w:t>
      </w:r>
    </w:p>
    <w:p>
      <w:r>
        <w:t>bb1</w:t>
      </w:r>
    </w:p>
    <w:p>
      <w:r>
        <w:t>CREATE</w:t>
      </w:r>
    </w:p>
    <w:p>
      <w:r>
        <w:t>bb2</w:t>
      </w:r>
    </w:p>
    <w:p>
      <w:r>
        <w:t>WRITE</w:t>
      </w:r>
    </w:p>
    <w:p>
      <w:r>
        <w:t>bb3</w:t>
      </w:r>
    </w:p>
    <w:p>
      <w:r>
        <w:t>DELETE</w:t>
      </w:r>
    </w:p>
    <w:p>
      <w:r>
        <w:t>bb4</w:t>
      </w:r>
    </w:p>
    <w:p>
      <w:r>
        <w:t>Administrator</w:t>
      </w:r>
    </w:p>
    <w:p>
      <w:r>
        <w:t>Full Access</w:t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Droid Sans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Droid Sans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Droid Sans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Droid Sans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Droid Sans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Droid Sans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Droid Sans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Droid Sans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Droid Sans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Droid Sans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Droid Sans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Droid Sans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</TotalTime>
  <Application>Yozo_Office</Application>
  <Pages>1</Pages>
  <Words>3</Words>
  <Characters>16</Characters>
  <Lines>1</Lines>
  <Paragraphs>1</Paragraphs>
  <CharactersWithSpaces>18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S0597378</dc:creator>
  <cp:lastModifiedBy>vivo user</cp:lastModifiedBy>
  <cp:revision>1</cp:revision>
  <dcterms:created xsi:type="dcterms:W3CDTF">2026-09-30T04:16:00Z</dcterms:created>
  <dcterms:modified xsi:type="dcterms:W3CDTF">2026-09-30T05:59:47Z</dcterms:modified>
</cp:coreProperties>
</file>