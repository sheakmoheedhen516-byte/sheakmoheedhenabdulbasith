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40"/>
          <w:szCs w:val="40"/>
        </w:rPr>
      </w:pPr>
      <w:r>
        <w:rPr>
          <w:sz w:val="40"/>
          <w:szCs w:val="40"/>
        </w:rPr>
        <w:t>Project Design</w:t>
      </w:r>
    </w:p>
    <w:p>
      <w:pPr>
        <w:rPr>
          <w:b/>
          <w:bCs/>
        </w:rPr>
      </w:pPr>
      <w:r>
        <w:rPr>
          <w:b/>
          <w:bCs/>
        </w:rPr>
        <w:t>System Design</w:t>
      </w:r>
    </w:p>
    <w:p>
      <w:r>
        <w:t>The project follows this access-control structure:</w:t>
      </w:r>
    </w:p>
    <w:p>
      <w:r>
        <w:t xml:space="preserve">                    Institution Details</w:t>
      </w:r>
    </w:p>
    <w:p>
      <w:r>
        <w:t xml:space="preserve">                           |</w:t>
      </w:r>
    </w:p>
    <w:p>
      <w:r>
        <w:t xml:space="preserve">              +------------+------------+</w:t>
      </w:r>
    </w:p>
    <w:p>
      <w:r>
        <w:t xml:space="preserve">              |            |            |</w:t>
      </w:r>
    </w:p>
    <w:p>
      <w:r>
        <w:t xml:space="preserve">             READ        CREATE       WRITE</w:t>
      </w:r>
    </w:p>
    <w:p>
      <w:r>
        <w:t xml:space="preserve">              |            |            |</w:t>
      </w:r>
    </w:p>
    <w:p>
      <w:r>
        <w:t xml:space="preserve">             bb1          bb2          bb3</w:t>
      </w:r>
    </w:p>
    <w:p>
      <w:r>
        <w:t xml:space="preserve">              |</w:t>
      </w:r>
    </w:p>
    <w:p>
      <w:r>
        <w:t xml:space="preserve">       Branch = EEE</w:t>
      </w:r>
    </w:p>
    <w:p>
      <w:r>
        <w:t xml:space="preserve">              |</w:t>
      </w:r>
    </w:p>
    <w:p>
      <w:r>
        <w:t xml:space="preserve">         Access Granted</w:t>
      </w:r>
    </w:p>
    <w:p>
      <w:r>
        <w:t xml:space="preserve">              </w:t>
      </w:r>
    </w:p>
    <w:p>
      <w:r>
        <w:t xml:space="preserve">                    DELETE</w:t>
      </w:r>
    </w:p>
    <w:p>
      <w:r>
        <w:t xml:space="preserve">                       |</w:t>
      </w:r>
    </w:p>
    <w:p>
      <w:r>
        <w:t xml:space="preserve">                      bb4</w:t>
      </w:r>
    </w:p>
    <w:p>
      <w:pPr>
        <w:rPr>
          <w:b/>
          <w:bCs/>
        </w:rPr>
      </w:pPr>
      <w:r>
        <w:rPr>
          <w:b/>
          <w:bCs/>
        </w:rPr>
        <w:t>User</w:t>
      </w:r>
    </w:p>
    <w:p>
      <w:r>
        <w:t>A test user named EEE User is created.</w:t>
      </w:r>
    </w:p>
    <w:p>
      <w:r>
        <w:t>User ID: EEE User</w:t>
      </w:r>
    </w:p>
    <w:p>
      <w:r>
        <w:t>First Name: EEE</w:t>
      </w:r>
    </w:p>
    <w:p>
      <w:r>
        <w:t>Last Name: User</w:t>
      </w:r>
    </w:p>
    <w:p>
      <w:r>
        <w:t>Email: eeeuser@gmail.com</w:t>
      </w:r>
    </w:p>
    <w:p>
      <w:pPr>
        <w:rPr>
          <w:b/>
          <w:bCs/>
        </w:rPr>
      </w:pPr>
      <w:bookmarkStart w:id="0" w:name="_GoBack"/>
      <w:r>
        <w:rPr>
          <w:b/>
          <w:bCs/>
        </w:rPr>
        <w:t>Roles</w:t>
      </w:r>
    </w:p>
    <w:p>
      <w:bookmarkEnd w:id="0"/>
      <w:r>
        <w:t>Four custom roles are created:</w:t>
      </w:r>
    </w:p>
    <w:p>
      <w:r>
        <w:t>bb1 – READ</w:t>
      </w:r>
    </w:p>
    <w:p>
      <w:r>
        <w:t>bb2 – CREATE</w:t>
      </w:r>
    </w:p>
    <w:p>
      <w:r>
        <w:t>bb3 – WRITE</w:t>
      </w:r>
    </w:p>
    <w:p>
      <w:r>
        <w:t>bb4 – DELETE</w:t>
      </w:r>
    </w:p>
    <w:p>
      <w:r>
        <w:t>Custom Table</w:t>
      </w:r>
    </w:p>
    <w:p>
      <w:r>
        <w:t>Table Name:</w:t>
      </w:r>
    </w:p>
    <w:p>
      <w:r>
        <w:t>u_institution_details</w:t>
      </w:r>
    </w:p>
    <w:p>
      <w:r>
        <w:t>Label:</w:t>
      </w:r>
    </w:p>
    <w:p>
      <w:r>
        <w:t>Institution Details</w:t>
      </w:r>
    </w:p>
    <w:p>
      <w:r>
        <w:t>ACL Design</w:t>
      </w:r>
    </w:p>
    <w:p>
      <w:r>
        <w:t>Institution Details</w:t>
      </w:r>
    </w:p>
    <w:p>
      <w:r>
        <w:t xml:space="preserve">        |</w:t>
      </w:r>
    </w:p>
    <w:p>
      <w:r>
        <w:t xml:space="preserve">        +---- READ   → bb1 → Branch = EEE</w:t>
      </w:r>
    </w:p>
    <w:p>
      <w:r>
        <w:t xml:space="preserve">        |</w:t>
      </w:r>
    </w:p>
    <w:p>
      <w:r>
        <w:t xml:space="preserve">        +---- CREATE → bb2</w:t>
      </w:r>
    </w:p>
    <w:p>
      <w:r>
        <w:t xml:space="preserve">        |</w:t>
      </w:r>
    </w:p>
    <w:p>
      <w:r>
        <w:t xml:space="preserve">        +---- WRITE  → bb3</w:t>
      </w:r>
    </w:p>
    <w:p>
      <w:r>
        <w:t xml:space="preserve">        |</w:t>
      </w:r>
    </w:p>
    <w:p>
      <w:r>
        <w:t xml:space="preserve">        +---- DELETE → bb4</w:t>
      </w:r>
    </w:p>
    <w:p>
      <w:r>
        <w:t xml:space="preserve">        |</w:t>
      </w:r>
    </w:p>
    <w:p>
      <w:r>
        <w:t xml:space="preserve">        +---- ADMIN  → Full Access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Droid Sans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1</Words>
  <Characters>5</Characters>
  <Lines>1</Lines>
  <Paragraphs>1</Paragraphs>
  <CharactersWithSpaces>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S0597378</dc:creator>
  <cp:lastModifiedBy>vivo user</cp:lastModifiedBy>
  <cp:revision>1</cp:revision>
  <dcterms:created xsi:type="dcterms:W3CDTF">2026-09-30T04:18:00Z</dcterms:created>
  <dcterms:modified xsi:type="dcterms:W3CDTF">2026-09-30T05:48:54Z</dcterms:modified>
</cp:coreProperties>
</file>